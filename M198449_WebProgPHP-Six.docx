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15C44291" w:rsidR="008077EF" w:rsidRPr="00273709" w:rsidRDefault="008077EF">
      <w:r w:rsidRPr="00273709">
        <w:t xml:space="preserve">Date: </w:t>
      </w:r>
      <w:r w:rsidR="00894638">
        <w:t>7</w:t>
      </w:r>
      <w:r w:rsidR="0041104F">
        <w:t xml:space="preserve"> </w:t>
      </w:r>
      <w:r w:rsidR="002C0219">
        <w:t>S</w:t>
      </w:r>
      <w:r w:rsidR="006A12C0">
        <w:t>eptember</w:t>
      </w:r>
      <w:r w:rsidR="0041104F">
        <w:t xml:space="preserve"> 2021</w:t>
      </w:r>
    </w:p>
    <w:bookmarkEnd w:id="0"/>
    <w:p w14:paraId="7195A800" w14:textId="49B84B26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 xml:space="preserve">Assessment Task </w:t>
      </w:r>
      <w:r w:rsidR="00F956D7">
        <w:rPr>
          <w:sz w:val="52"/>
          <w:szCs w:val="52"/>
        </w:rPr>
        <w:t xml:space="preserve">– Portfolio </w:t>
      </w:r>
      <w:r w:rsidRPr="00BB53D0">
        <w:rPr>
          <w:sz w:val="52"/>
          <w:szCs w:val="52"/>
        </w:rPr>
        <w:t>(A</w:t>
      </w:r>
      <w:r w:rsidR="00B90A95">
        <w:rPr>
          <w:sz w:val="52"/>
          <w:szCs w:val="52"/>
        </w:rPr>
        <w:t xml:space="preserve"> </w:t>
      </w:r>
      <w:r w:rsidR="00894638">
        <w:rPr>
          <w:sz w:val="52"/>
          <w:szCs w:val="52"/>
        </w:rPr>
        <w:t>6</w:t>
      </w:r>
      <w:r w:rsidRPr="00BB53D0">
        <w:rPr>
          <w:sz w:val="52"/>
          <w:szCs w:val="52"/>
        </w:rPr>
        <w:t>)</w:t>
      </w:r>
    </w:p>
    <w:p w14:paraId="155AEE81" w14:textId="75C350B8" w:rsidR="007F50F8" w:rsidRDefault="00F956D7" w:rsidP="007F50F8">
      <w:pPr>
        <w:pStyle w:val="Title"/>
      </w:pPr>
      <w:r>
        <w:t>Web Programming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4540B1E2" w14:textId="60887606" w:rsidR="00E44AD1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431320" w:history="1">
            <w:r w:rsidR="00E44AD1" w:rsidRPr="00AE4EFB">
              <w:rPr>
                <w:rStyle w:val="Hyperlink"/>
                <w:noProof/>
              </w:rPr>
              <w:t>Figures</w:t>
            </w:r>
            <w:r w:rsidR="00E44AD1">
              <w:rPr>
                <w:noProof/>
                <w:webHidden/>
              </w:rPr>
              <w:tab/>
            </w:r>
            <w:r w:rsidR="00E44AD1">
              <w:rPr>
                <w:noProof/>
                <w:webHidden/>
              </w:rPr>
              <w:fldChar w:fldCharType="begin"/>
            </w:r>
            <w:r w:rsidR="00E44AD1">
              <w:rPr>
                <w:noProof/>
                <w:webHidden/>
              </w:rPr>
              <w:instrText xml:space="preserve"> PAGEREF _Toc81431320 \h </w:instrText>
            </w:r>
            <w:r w:rsidR="00E44AD1">
              <w:rPr>
                <w:noProof/>
                <w:webHidden/>
              </w:rPr>
            </w:r>
            <w:r w:rsidR="00E44AD1">
              <w:rPr>
                <w:noProof/>
                <w:webHidden/>
              </w:rPr>
              <w:fldChar w:fldCharType="separate"/>
            </w:r>
            <w:r w:rsidR="00E44AD1">
              <w:rPr>
                <w:noProof/>
                <w:webHidden/>
              </w:rPr>
              <w:t>2</w:t>
            </w:r>
            <w:r w:rsidR="00E44AD1">
              <w:rPr>
                <w:noProof/>
                <w:webHidden/>
              </w:rPr>
              <w:fldChar w:fldCharType="end"/>
            </w:r>
          </w:hyperlink>
        </w:p>
        <w:p w14:paraId="5DF511C0" w14:textId="3830EFC3" w:rsidR="00E44AD1" w:rsidRDefault="003316C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1431321" w:history="1">
            <w:r w:rsidR="00E44AD1" w:rsidRPr="00AE4EFB">
              <w:rPr>
                <w:rStyle w:val="Hyperlink"/>
                <w:noProof/>
              </w:rPr>
              <w:t>Run Website</w:t>
            </w:r>
            <w:r w:rsidR="00E44AD1">
              <w:rPr>
                <w:noProof/>
                <w:webHidden/>
              </w:rPr>
              <w:tab/>
            </w:r>
            <w:r w:rsidR="00E44AD1">
              <w:rPr>
                <w:noProof/>
                <w:webHidden/>
              </w:rPr>
              <w:fldChar w:fldCharType="begin"/>
            </w:r>
            <w:r w:rsidR="00E44AD1">
              <w:rPr>
                <w:noProof/>
                <w:webHidden/>
              </w:rPr>
              <w:instrText xml:space="preserve"> PAGEREF _Toc81431321 \h </w:instrText>
            </w:r>
            <w:r w:rsidR="00E44AD1">
              <w:rPr>
                <w:noProof/>
                <w:webHidden/>
              </w:rPr>
            </w:r>
            <w:r w:rsidR="00E44AD1">
              <w:rPr>
                <w:noProof/>
                <w:webHidden/>
              </w:rPr>
              <w:fldChar w:fldCharType="separate"/>
            </w:r>
            <w:r w:rsidR="00E44AD1">
              <w:rPr>
                <w:noProof/>
                <w:webHidden/>
              </w:rPr>
              <w:t>3</w:t>
            </w:r>
            <w:r w:rsidR="00E44AD1">
              <w:rPr>
                <w:noProof/>
                <w:webHidden/>
              </w:rPr>
              <w:fldChar w:fldCharType="end"/>
            </w:r>
          </w:hyperlink>
        </w:p>
        <w:p w14:paraId="1DB6ED1C" w14:textId="6C89BE92" w:rsidR="00E44AD1" w:rsidRDefault="003316C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1431322" w:history="1">
            <w:r w:rsidR="00E44AD1" w:rsidRPr="00AE4EFB">
              <w:rPr>
                <w:rStyle w:val="Hyperlink"/>
                <w:noProof/>
              </w:rPr>
              <w:t>References</w:t>
            </w:r>
            <w:r w:rsidR="00E44AD1">
              <w:rPr>
                <w:noProof/>
                <w:webHidden/>
              </w:rPr>
              <w:tab/>
            </w:r>
            <w:r w:rsidR="00E44AD1">
              <w:rPr>
                <w:noProof/>
                <w:webHidden/>
              </w:rPr>
              <w:fldChar w:fldCharType="begin"/>
            </w:r>
            <w:r w:rsidR="00E44AD1">
              <w:rPr>
                <w:noProof/>
                <w:webHidden/>
              </w:rPr>
              <w:instrText xml:space="preserve"> PAGEREF _Toc81431322 \h </w:instrText>
            </w:r>
            <w:r w:rsidR="00E44AD1">
              <w:rPr>
                <w:noProof/>
                <w:webHidden/>
              </w:rPr>
            </w:r>
            <w:r w:rsidR="00E44AD1">
              <w:rPr>
                <w:noProof/>
                <w:webHidden/>
              </w:rPr>
              <w:fldChar w:fldCharType="separate"/>
            </w:r>
            <w:r w:rsidR="00E44AD1">
              <w:rPr>
                <w:noProof/>
                <w:webHidden/>
              </w:rPr>
              <w:t>6</w:t>
            </w:r>
            <w:r w:rsidR="00E44AD1">
              <w:rPr>
                <w:noProof/>
                <w:webHidden/>
              </w:rPr>
              <w:fldChar w:fldCharType="end"/>
            </w:r>
          </w:hyperlink>
        </w:p>
        <w:p w14:paraId="0DEF350D" w14:textId="0DB31667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3E324AC1" w14:textId="37A1B8EA" w:rsidR="00707944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1307444" w:history="1">
        <w:r w:rsidR="00707944" w:rsidRPr="00C11534">
          <w:rPr>
            <w:rStyle w:val="Hyperlink"/>
            <w:noProof/>
          </w:rPr>
          <w:t>Table 1: Run results</w:t>
        </w:r>
        <w:r w:rsidR="00707944">
          <w:rPr>
            <w:noProof/>
            <w:webHidden/>
          </w:rPr>
          <w:tab/>
        </w:r>
        <w:r w:rsidR="00707944">
          <w:rPr>
            <w:noProof/>
            <w:webHidden/>
          </w:rPr>
          <w:fldChar w:fldCharType="begin"/>
        </w:r>
        <w:r w:rsidR="00707944">
          <w:rPr>
            <w:noProof/>
            <w:webHidden/>
          </w:rPr>
          <w:instrText xml:space="preserve"> PAGEREF _Toc81307444 \h </w:instrText>
        </w:r>
        <w:r w:rsidR="00707944">
          <w:rPr>
            <w:noProof/>
            <w:webHidden/>
          </w:rPr>
        </w:r>
        <w:r w:rsidR="00707944">
          <w:rPr>
            <w:noProof/>
            <w:webHidden/>
          </w:rPr>
          <w:fldChar w:fldCharType="separate"/>
        </w:r>
        <w:r w:rsidR="00707944">
          <w:rPr>
            <w:noProof/>
            <w:webHidden/>
          </w:rPr>
          <w:t>4</w:t>
        </w:r>
        <w:r w:rsidR="00707944">
          <w:rPr>
            <w:noProof/>
            <w:webHidden/>
          </w:rPr>
          <w:fldChar w:fldCharType="end"/>
        </w:r>
      </w:hyperlink>
    </w:p>
    <w:p w14:paraId="0F134214" w14:textId="2A6AAF26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1431320"/>
      <w:r>
        <w:lastRenderedPageBreak/>
        <w:t>Figures</w:t>
      </w:r>
      <w:bookmarkEnd w:id="1"/>
    </w:p>
    <w:p w14:paraId="493C2AA2" w14:textId="1A8CF957" w:rsidR="00E44AD1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1431312" w:history="1">
        <w:r w:rsidR="00E44AD1" w:rsidRPr="000566A5">
          <w:rPr>
            <w:rStyle w:val="Hyperlink"/>
            <w:noProof/>
          </w:rPr>
          <w:t>Figure 1 - QuoteOfToday.php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_Toc81431312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3</w:t>
        </w:r>
        <w:r w:rsidR="00E44AD1">
          <w:rPr>
            <w:noProof/>
            <w:webHidden/>
          </w:rPr>
          <w:fldChar w:fldCharType="end"/>
        </w:r>
      </w:hyperlink>
    </w:p>
    <w:p w14:paraId="243C62D8" w14:textId="793BFB23" w:rsidR="00E44AD1" w:rsidRDefault="003316C6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431313" w:history="1">
        <w:r w:rsidR="00E44AD1" w:rsidRPr="000566A5">
          <w:rPr>
            <w:rStyle w:val="Hyperlink"/>
            <w:noProof/>
          </w:rPr>
          <w:t>Figure 2 - Refresh page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_Toc81431313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4</w:t>
        </w:r>
        <w:r w:rsidR="00E44AD1">
          <w:rPr>
            <w:noProof/>
            <w:webHidden/>
          </w:rPr>
          <w:fldChar w:fldCharType="end"/>
        </w:r>
      </w:hyperlink>
    </w:p>
    <w:p w14:paraId="3BA8B1B7" w14:textId="31F744B0" w:rsidR="00E44AD1" w:rsidRDefault="003316C6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431314" w:history="1">
        <w:r w:rsidR="00E44AD1" w:rsidRPr="000566A5">
          <w:rPr>
            <w:rStyle w:val="Hyperlink"/>
            <w:noProof/>
          </w:rPr>
          <w:t>Figure 3 - Refresh page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_Toc81431314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4</w:t>
        </w:r>
        <w:r w:rsidR="00E44AD1">
          <w:rPr>
            <w:noProof/>
            <w:webHidden/>
          </w:rPr>
          <w:fldChar w:fldCharType="end"/>
        </w:r>
      </w:hyperlink>
    </w:p>
    <w:p w14:paraId="51B68AA1" w14:textId="22A75DAE" w:rsidR="00E44AD1" w:rsidRDefault="003316C6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431315" w:history="1">
        <w:r w:rsidR="00E44AD1" w:rsidRPr="000566A5">
          <w:rPr>
            <w:rStyle w:val="Hyperlink"/>
            <w:noProof/>
          </w:rPr>
          <w:t>Figure 4 - Refresh page</w:t>
        </w:r>
        <w:r w:rsidR="00E44AD1">
          <w:rPr>
            <w:noProof/>
            <w:webHidden/>
          </w:rPr>
          <w:tab/>
        </w:r>
        <w:r w:rsidR="00E44AD1">
          <w:rPr>
            <w:noProof/>
            <w:webHidden/>
          </w:rPr>
          <w:fldChar w:fldCharType="begin"/>
        </w:r>
        <w:r w:rsidR="00E44AD1">
          <w:rPr>
            <w:noProof/>
            <w:webHidden/>
          </w:rPr>
          <w:instrText xml:space="preserve"> PAGEREF _Toc81431315 \h </w:instrText>
        </w:r>
        <w:r w:rsidR="00E44AD1">
          <w:rPr>
            <w:noProof/>
            <w:webHidden/>
          </w:rPr>
        </w:r>
        <w:r w:rsidR="00E44AD1">
          <w:rPr>
            <w:noProof/>
            <w:webHidden/>
          </w:rPr>
          <w:fldChar w:fldCharType="separate"/>
        </w:r>
        <w:r w:rsidR="00E44AD1">
          <w:rPr>
            <w:noProof/>
            <w:webHidden/>
          </w:rPr>
          <w:t>5</w:t>
        </w:r>
        <w:r w:rsidR="00E44AD1">
          <w:rPr>
            <w:noProof/>
            <w:webHidden/>
          </w:rPr>
          <w:fldChar w:fldCharType="end"/>
        </w:r>
      </w:hyperlink>
    </w:p>
    <w:p w14:paraId="7438ACDC" w14:textId="62F11176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4EF957F9" w14:textId="5786FAB2" w:rsidR="00894638" w:rsidRDefault="00894638" w:rsidP="00146757">
      <w:pPr>
        <w:pStyle w:val="Heading1"/>
      </w:pPr>
      <w:bookmarkStart w:id="2" w:name="_Toc81431321"/>
      <w:r>
        <w:lastRenderedPageBreak/>
        <w:t>Project Analysis</w:t>
      </w:r>
    </w:p>
    <w:p w14:paraId="22716A26" w14:textId="699B396B" w:rsidR="005D5892" w:rsidRDefault="005D5892" w:rsidP="00894638">
      <w:pPr>
        <w:pStyle w:val="Heading2"/>
      </w:pPr>
      <w:r>
        <w:t>Purpose of website and required functionality</w:t>
      </w:r>
    </w:p>
    <w:p w14:paraId="0A544CD6" w14:textId="068211B1" w:rsidR="005D5892" w:rsidRDefault="005D5892" w:rsidP="005D5892">
      <w:r>
        <w:t>The purpose of this website is to provide a means to administer user details.  Specifically, their full name and their email address.</w:t>
      </w:r>
    </w:p>
    <w:p w14:paraId="46ED5BB0" w14:textId="5898F8E3" w:rsidR="005D5892" w:rsidRDefault="005D5892" w:rsidP="005D5892">
      <w:r>
        <w:t xml:space="preserve">To achieve this purpose, the site must provide </w:t>
      </w:r>
      <w:r w:rsidR="00C46E4C">
        <w:t>the ability to add new users and to list all current users.</w:t>
      </w:r>
    </w:p>
    <w:p w14:paraId="10C3C113" w14:textId="77777777" w:rsidR="00C46E4C" w:rsidRDefault="00C46E4C" w:rsidP="00D80F44">
      <w:pPr>
        <w:rPr>
          <w:rFonts w:eastAsiaTheme="majorEastAsia"/>
        </w:rPr>
      </w:pPr>
      <w:r>
        <w:br w:type="page"/>
      </w:r>
    </w:p>
    <w:p w14:paraId="409FB967" w14:textId="40D2A3C2" w:rsidR="00364A20" w:rsidRDefault="00364A20" w:rsidP="00364A20">
      <w:pPr>
        <w:pStyle w:val="Heading2"/>
      </w:pPr>
      <w:r>
        <w:lastRenderedPageBreak/>
        <w:t xml:space="preserve">Functional Design and </w:t>
      </w:r>
      <w:r w:rsidRPr="00364A20">
        <w:t>A</w:t>
      </w:r>
      <w:r>
        <w:t>r</w:t>
      </w:r>
      <w:r w:rsidRPr="00364A20">
        <w:t>chitectural</w:t>
      </w:r>
      <w:r>
        <w:t xml:space="preserve"> requirements</w:t>
      </w:r>
    </w:p>
    <w:p w14:paraId="7EA4D9CE" w14:textId="77777777" w:rsidR="002B6CCA" w:rsidRDefault="002B6CCA" w:rsidP="002B6CCA">
      <w:pPr>
        <w:pStyle w:val="ListParagraph"/>
        <w:numPr>
          <w:ilvl w:val="0"/>
          <w:numId w:val="6"/>
        </w:numPr>
      </w:pPr>
      <w:r>
        <w:t>Add user page</w:t>
      </w:r>
    </w:p>
    <w:p w14:paraId="55BDAC55" w14:textId="23408CC2" w:rsidR="00364A20" w:rsidRDefault="002B6CCA" w:rsidP="002B6CCA">
      <w:pPr>
        <w:pStyle w:val="ListParagraph"/>
        <w:numPr>
          <w:ilvl w:val="1"/>
          <w:numId w:val="6"/>
        </w:numPr>
      </w:pPr>
      <w:r>
        <w:t>Will accept:</w:t>
      </w:r>
    </w:p>
    <w:p w14:paraId="70DB0808" w14:textId="26FD8DD3" w:rsidR="002B6CCA" w:rsidRDefault="002B6CCA" w:rsidP="002B6CCA">
      <w:pPr>
        <w:pStyle w:val="ListParagraph"/>
        <w:numPr>
          <w:ilvl w:val="2"/>
          <w:numId w:val="6"/>
        </w:numPr>
      </w:pPr>
      <w:r>
        <w:t>Name</w:t>
      </w:r>
    </w:p>
    <w:p w14:paraId="6836971D" w14:textId="2659FB07" w:rsidR="002B6CCA" w:rsidRDefault="002B6CCA" w:rsidP="002B6CCA">
      <w:pPr>
        <w:pStyle w:val="ListParagraph"/>
        <w:numPr>
          <w:ilvl w:val="2"/>
          <w:numId w:val="6"/>
        </w:numPr>
      </w:pPr>
      <w:r>
        <w:t>Email</w:t>
      </w:r>
    </w:p>
    <w:p w14:paraId="6500014D" w14:textId="4E30A816" w:rsidR="002B6CCA" w:rsidRDefault="002B6CCA" w:rsidP="002B6CCA">
      <w:pPr>
        <w:pStyle w:val="ListParagraph"/>
        <w:numPr>
          <w:ilvl w:val="1"/>
          <w:numId w:val="6"/>
        </w:numPr>
      </w:pPr>
      <w:r>
        <w:t>Information to be stored in a database</w:t>
      </w:r>
    </w:p>
    <w:p w14:paraId="3BAD3579" w14:textId="7E64AF10" w:rsidR="002B6CCA" w:rsidRDefault="002B6CCA" w:rsidP="002B6CCA">
      <w:pPr>
        <w:pStyle w:val="ListParagraph"/>
        <w:numPr>
          <w:ilvl w:val="1"/>
          <w:numId w:val="6"/>
        </w:numPr>
      </w:pPr>
      <w:r>
        <w:t>Data validation:</w:t>
      </w:r>
    </w:p>
    <w:p w14:paraId="779CE8AD" w14:textId="738A4A82" w:rsidR="002B6CCA" w:rsidRDefault="002B6CCA" w:rsidP="002B6CCA">
      <w:pPr>
        <w:pStyle w:val="ListParagraph"/>
        <w:numPr>
          <w:ilvl w:val="2"/>
          <w:numId w:val="6"/>
        </w:numPr>
      </w:pPr>
      <w:r>
        <w:t xml:space="preserve">Name: regex =&gt; </w:t>
      </w:r>
      <w:r w:rsidR="004426FB">
        <w:t>“</w:t>
      </w:r>
      <w:r>
        <w:t>[a-zA-Z</w:t>
      </w:r>
      <w:r w:rsidR="004426FB">
        <w:t>]+([</w:t>
      </w:r>
      <w:r>
        <w:t xml:space="preserve"> ‘-]</w:t>
      </w:r>
      <w:r w:rsidR="004426FB">
        <w:t>?</w:t>
      </w:r>
      <w:r w:rsidR="004426FB">
        <w:t>[a-zA-Z]+</w:t>
      </w:r>
      <w:r w:rsidR="004426FB">
        <w:t>)</w:t>
      </w:r>
      <w:r w:rsidR="004426FB" w:rsidRPr="00756720">
        <w:rPr>
          <w:position w:val="-10"/>
          <w:sz w:val="28"/>
        </w:rPr>
        <w:t>*</w:t>
      </w:r>
      <w:r w:rsidR="004426FB">
        <w:t>”</w:t>
      </w:r>
    </w:p>
    <w:p w14:paraId="5B7FDA38" w14:textId="0C0551B4" w:rsidR="002B6CCA" w:rsidRDefault="002B6CCA" w:rsidP="002B6CCA">
      <w:pPr>
        <w:pStyle w:val="ListParagraph"/>
        <w:numPr>
          <w:ilvl w:val="2"/>
          <w:numId w:val="6"/>
        </w:numPr>
      </w:pPr>
      <w:r>
        <w:t>Email: syntax ~&gt;&lt;name&gt;@&lt;domain&gt;</w:t>
      </w:r>
    </w:p>
    <w:p w14:paraId="431C30F2" w14:textId="2022F80B" w:rsidR="002B6CCA" w:rsidRDefault="002B6CCA" w:rsidP="002B6CCA">
      <w:pPr>
        <w:pStyle w:val="ListParagraph"/>
        <w:numPr>
          <w:ilvl w:val="3"/>
          <w:numId w:val="6"/>
        </w:numPr>
      </w:pPr>
      <w:r>
        <w:t>&lt;name&gt;: ”[a-zA-</w:t>
      </w:r>
      <w:r w:rsidR="00B52696">
        <w:t>Z</w:t>
      </w:r>
      <w:r>
        <w:t>]</w:t>
      </w:r>
      <w:r w:rsidR="00756720">
        <w:t>+</w:t>
      </w:r>
      <w:r>
        <w:t>(</w:t>
      </w:r>
      <w:r w:rsidR="00756720">
        <w:t>\.</w:t>
      </w:r>
      <w:r>
        <w:t>[a-zA-</w:t>
      </w:r>
      <w:r w:rsidR="00B52696">
        <w:t>Z</w:t>
      </w:r>
      <w:r>
        <w:t>0-9</w:t>
      </w:r>
      <w:r>
        <w:t>]</w:t>
      </w:r>
      <w:r w:rsidR="00756720">
        <w:t>+</w:t>
      </w:r>
      <w:r>
        <w:t>)</w:t>
      </w:r>
      <w:r w:rsidR="00756720" w:rsidRPr="00756720">
        <w:rPr>
          <w:position w:val="-10"/>
          <w:sz w:val="28"/>
        </w:rPr>
        <w:t>*</w:t>
      </w:r>
      <w:r>
        <w:t>”</w:t>
      </w:r>
    </w:p>
    <w:p w14:paraId="4A31F8DE" w14:textId="04A69CB3" w:rsidR="002B6CCA" w:rsidRDefault="002B6CCA" w:rsidP="002B6CCA">
      <w:pPr>
        <w:pStyle w:val="ListParagraph"/>
        <w:numPr>
          <w:ilvl w:val="3"/>
          <w:numId w:val="6"/>
        </w:numPr>
      </w:pPr>
      <w:r>
        <w:t xml:space="preserve">&lt;domain&gt;: </w:t>
      </w:r>
      <w:r>
        <w:t>”[a-z</w:t>
      </w:r>
      <w:r w:rsidR="00B91222">
        <w:t>]+[</w:t>
      </w:r>
      <w:r w:rsidR="00B52696">
        <w:t>0-9</w:t>
      </w:r>
      <w:r>
        <w:t>]</w:t>
      </w:r>
      <w:r w:rsidR="00B91222" w:rsidRPr="00756720">
        <w:rPr>
          <w:position w:val="-10"/>
          <w:sz w:val="28"/>
        </w:rPr>
        <w:t>*</w:t>
      </w:r>
      <w:r w:rsidR="00B91222">
        <w:t xml:space="preserve"> </w:t>
      </w:r>
      <w:r>
        <w:t>(</w:t>
      </w:r>
      <w:r w:rsidR="00756720">
        <w:t>\.</w:t>
      </w:r>
      <w:r>
        <w:t>[a-z]</w:t>
      </w:r>
      <w:r w:rsidR="00756720">
        <w:t>+</w:t>
      </w:r>
      <w:r>
        <w:t>)</w:t>
      </w:r>
      <w:r w:rsidR="00756720" w:rsidRPr="00756720">
        <w:rPr>
          <w:position w:val="-10"/>
          <w:sz w:val="28"/>
        </w:rPr>
        <w:t>*</w:t>
      </w:r>
      <w:r>
        <w:t>”</w:t>
      </w:r>
    </w:p>
    <w:p w14:paraId="06D6452A" w14:textId="4B55120C" w:rsidR="00233D7F" w:rsidRDefault="00233D7F" w:rsidP="00233D7F">
      <w:pPr>
        <w:pStyle w:val="ListParagraph"/>
        <w:numPr>
          <w:ilvl w:val="0"/>
          <w:numId w:val="6"/>
        </w:numPr>
      </w:pPr>
      <w:r>
        <w:t>Show all users page:</w:t>
      </w:r>
    </w:p>
    <w:p w14:paraId="51DB281F" w14:textId="77607AD4" w:rsidR="00233D7F" w:rsidRDefault="00233D7F" w:rsidP="00233D7F">
      <w:pPr>
        <w:pStyle w:val="ListParagraph"/>
        <w:numPr>
          <w:ilvl w:val="1"/>
          <w:numId w:val="6"/>
        </w:numPr>
      </w:pPr>
      <w:r>
        <w:t>Display all the users created</w:t>
      </w:r>
    </w:p>
    <w:p w14:paraId="3E939F27" w14:textId="66746C83" w:rsidR="00CE00C3" w:rsidRDefault="00CE00C3" w:rsidP="00CE00C3">
      <w:pPr>
        <w:pStyle w:val="Heading3"/>
      </w:pPr>
      <w:r w:rsidRPr="00364A20">
        <w:t>A</w:t>
      </w:r>
      <w:r>
        <w:t>r</w:t>
      </w:r>
      <w:r w:rsidRPr="00364A20">
        <w:t>chitectural</w:t>
      </w:r>
      <w:r>
        <w:t xml:space="preserve"> requirements</w:t>
      </w:r>
    </w:p>
    <w:p w14:paraId="6C0580C2" w14:textId="1BA4E706" w:rsidR="00894638" w:rsidRDefault="00CE00C3" w:rsidP="00894638">
      <w:r>
        <w:t xml:space="preserve">The Membership website </w:t>
      </w:r>
      <w:r w:rsidR="001C1D03">
        <w:t>must include navigation of:</w:t>
      </w:r>
    </w:p>
    <w:p w14:paraId="203FA267" w14:textId="4D718CA6" w:rsidR="001C1D03" w:rsidRDefault="001C1D03" w:rsidP="001C1D03">
      <w:pPr>
        <w:pStyle w:val="ListParagraph"/>
        <w:numPr>
          <w:ilvl w:val="0"/>
          <w:numId w:val="5"/>
        </w:numPr>
      </w:pPr>
      <w:r>
        <w:t>Add a user</w:t>
      </w:r>
    </w:p>
    <w:p w14:paraId="182D891C" w14:textId="348CAD17" w:rsidR="001C1D03" w:rsidRDefault="001C1D03" w:rsidP="001C1D03">
      <w:pPr>
        <w:pStyle w:val="ListParagraph"/>
        <w:numPr>
          <w:ilvl w:val="0"/>
          <w:numId w:val="5"/>
        </w:numPr>
      </w:pPr>
      <w:r>
        <w:t>Show all users</w:t>
      </w:r>
    </w:p>
    <w:p w14:paraId="13D90DD2" w14:textId="77777777" w:rsidR="001C1D03" w:rsidRDefault="001C1D03" w:rsidP="001C1D03"/>
    <w:p w14:paraId="41A43D94" w14:textId="77777777" w:rsidR="00C46E4C" w:rsidRDefault="00C46E4C" w:rsidP="0018389D">
      <w:pPr>
        <w:rPr>
          <w:rFonts w:eastAsiaTheme="majorEastAsia"/>
        </w:rPr>
      </w:pPr>
      <w:r>
        <w:br w:type="page"/>
      </w:r>
    </w:p>
    <w:p w14:paraId="57F169C7" w14:textId="77777777" w:rsidR="00D80F44" w:rsidRDefault="00D80F44" w:rsidP="00D80F44">
      <w:pPr>
        <w:pStyle w:val="Heading2"/>
      </w:pPr>
      <w:r>
        <w:lastRenderedPageBreak/>
        <w:t>Prototype of Website UI Design</w:t>
      </w:r>
    </w:p>
    <w:p w14:paraId="6373EE21" w14:textId="77777777" w:rsidR="00D80F44" w:rsidRDefault="00D80F44" w:rsidP="00D80F44"/>
    <w:p w14:paraId="718344F9" w14:textId="77777777" w:rsidR="00D80F44" w:rsidRDefault="00D80F44" w:rsidP="00D80F44">
      <w:pPr>
        <w:keepNext/>
      </w:pPr>
      <w:r>
        <w:rPr>
          <w:noProof/>
        </w:rPr>
        <w:drawing>
          <wp:inline distT="0" distB="0" distL="0" distR="0" wp14:anchorId="3827A389" wp14:editId="63B98E6B">
            <wp:extent cx="5731510" cy="3307715"/>
            <wp:effectExtent l="0" t="0" r="2540" b="6985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E41" w14:textId="00A382D1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16C6">
        <w:rPr>
          <w:noProof/>
        </w:rPr>
        <w:t>1</w:t>
      </w:r>
      <w:r>
        <w:fldChar w:fldCharType="end"/>
      </w:r>
      <w:r>
        <w:t xml:space="preserve"> - Home page</w:t>
      </w:r>
    </w:p>
    <w:p w14:paraId="36361FBC" w14:textId="77777777" w:rsidR="00D80F44" w:rsidRDefault="00D80F44" w:rsidP="00D80F44"/>
    <w:p w14:paraId="556C4D42" w14:textId="77777777" w:rsidR="00D80F44" w:rsidRDefault="00D80F44" w:rsidP="00D80F44">
      <w:pPr>
        <w:keepNext/>
      </w:pPr>
      <w:r>
        <w:rPr>
          <w:noProof/>
        </w:rPr>
        <w:drawing>
          <wp:inline distT="0" distB="0" distL="0" distR="0" wp14:anchorId="60997BEE" wp14:editId="7B344A3A">
            <wp:extent cx="5731510" cy="3307715"/>
            <wp:effectExtent l="0" t="0" r="2540" b="698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AE46" w14:textId="51071125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16C6">
        <w:rPr>
          <w:noProof/>
        </w:rPr>
        <w:t>2</w:t>
      </w:r>
      <w:r>
        <w:fldChar w:fldCharType="end"/>
      </w:r>
      <w:r>
        <w:t xml:space="preserve"> - Add User page</w:t>
      </w:r>
    </w:p>
    <w:p w14:paraId="4B169057" w14:textId="77777777" w:rsidR="00D80F44" w:rsidRDefault="00D80F44" w:rsidP="00D80F44"/>
    <w:p w14:paraId="3BAC3C70" w14:textId="77777777" w:rsidR="00D80F44" w:rsidRDefault="00D80F44" w:rsidP="00D80F44">
      <w:pPr>
        <w:keepNext/>
      </w:pPr>
      <w:r>
        <w:rPr>
          <w:noProof/>
        </w:rPr>
        <w:lastRenderedPageBreak/>
        <w:drawing>
          <wp:inline distT="0" distB="0" distL="0" distR="0" wp14:anchorId="20107B13" wp14:editId="334E3FE0">
            <wp:extent cx="5731510" cy="3307715"/>
            <wp:effectExtent l="0" t="0" r="2540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5E91" w14:textId="6232D8B3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16C6">
        <w:rPr>
          <w:noProof/>
        </w:rPr>
        <w:t>3</w:t>
      </w:r>
      <w:r>
        <w:fldChar w:fldCharType="end"/>
      </w:r>
      <w:r>
        <w:t xml:space="preserve"> - List Users page</w:t>
      </w:r>
    </w:p>
    <w:p w14:paraId="1F13BE43" w14:textId="77777777" w:rsidR="00D80F44" w:rsidRDefault="00D80F44" w:rsidP="00D80F44"/>
    <w:p w14:paraId="5376E528" w14:textId="77777777" w:rsidR="00D80F44" w:rsidRDefault="00D80F44" w:rsidP="00D80F44">
      <w:pPr>
        <w:keepNext/>
      </w:pPr>
      <w:r>
        <w:rPr>
          <w:noProof/>
        </w:rPr>
        <w:drawing>
          <wp:inline distT="0" distB="0" distL="0" distR="0" wp14:anchorId="5BF54226" wp14:editId="6AF79A79">
            <wp:extent cx="5731510" cy="3307715"/>
            <wp:effectExtent l="0" t="0" r="2540" b="698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210D" w14:textId="40544066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16C6">
        <w:rPr>
          <w:noProof/>
        </w:rPr>
        <w:t>4</w:t>
      </w:r>
      <w:r>
        <w:fldChar w:fldCharType="end"/>
      </w:r>
      <w:r>
        <w:t xml:space="preserve"> - About page</w:t>
      </w:r>
    </w:p>
    <w:p w14:paraId="6AFAAA50" w14:textId="77777777" w:rsidR="00D80F44" w:rsidRDefault="00D80F44" w:rsidP="00D80F44"/>
    <w:p w14:paraId="2D64C0EA" w14:textId="77777777" w:rsidR="00D80F44" w:rsidRDefault="00D80F44" w:rsidP="00D80F44">
      <w:pPr>
        <w:keepNext/>
      </w:pPr>
      <w:r>
        <w:rPr>
          <w:noProof/>
        </w:rPr>
        <w:lastRenderedPageBreak/>
        <w:drawing>
          <wp:inline distT="0" distB="0" distL="0" distR="0" wp14:anchorId="37EDF8A9" wp14:editId="3F694A08">
            <wp:extent cx="5731510" cy="3307715"/>
            <wp:effectExtent l="0" t="0" r="254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A29C" w14:textId="43B57A4B" w:rsidR="00D80F44" w:rsidRDefault="00D80F44" w:rsidP="00D80F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16C6">
        <w:rPr>
          <w:noProof/>
        </w:rPr>
        <w:t>5</w:t>
      </w:r>
      <w:r>
        <w:fldChar w:fldCharType="end"/>
      </w:r>
      <w:r>
        <w:t xml:space="preserve"> - License page</w:t>
      </w:r>
    </w:p>
    <w:p w14:paraId="5CEFE6BA" w14:textId="77777777" w:rsidR="00D80F44" w:rsidRDefault="00D80F44" w:rsidP="00D80F44"/>
    <w:p w14:paraId="7A736647" w14:textId="77777777" w:rsidR="00D80F44" w:rsidRDefault="00D80F44" w:rsidP="00DA4DD6">
      <w:pPr>
        <w:rPr>
          <w:rFonts w:eastAsiaTheme="majorEastAsia"/>
        </w:rPr>
      </w:pPr>
      <w:r>
        <w:br w:type="page"/>
      </w:r>
    </w:p>
    <w:p w14:paraId="5E35D36F" w14:textId="2512145F" w:rsidR="00C46E4C" w:rsidRDefault="00C46E4C" w:rsidP="00C46E4C">
      <w:pPr>
        <w:pStyle w:val="Heading2"/>
      </w:pPr>
      <w:r>
        <w:lastRenderedPageBreak/>
        <w:t>Target system of this application</w:t>
      </w:r>
    </w:p>
    <w:p w14:paraId="1418C686" w14:textId="5FD61EB2" w:rsidR="00894638" w:rsidRDefault="0018389D" w:rsidP="00894638">
      <w:r>
        <w:t>This application is targeted at any operating system/hardware configuration that provides a web server that runs PHP/HTML 5.</w:t>
      </w:r>
    </w:p>
    <w:p w14:paraId="34647ABE" w14:textId="5D7D584A" w:rsidR="0018389D" w:rsidRDefault="0018389D" w:rsidP="00894638">
      <w:r>
        <w:t>Suggested system:</w:t>
      </w:r>
    </w:p>
    <w:p w14:paraId="2CB1057F" w14:textId="27EE1F75" w:rsidR="0018389D" w:rsidRDefault="0018389D" w:rsidP="0018389D">
      <w:pPr>
        <w:pStyle w:val="ListParagraph"/>
        <w:numPr>
          <w:ilvl w:val="0"/>
          <w:numId w:val="7"/>
        </w:numPr>
      </w:pPr>
      <w:r>
        <w:t>Hardware:</w:t>
      </w:r>
    </w:p>
    <w:p w14:paraId="75398426" w14:textId="301CFA22" w:rsidR="0018389D" w:rsidRDefault="0018389D" w:rsidP="0018389D">
      <w:pPr>
        <w:pStyle w:val="ListParagraph"/>
        <w:numPr>
          <w:ilvl w:val="1"/>
          <w:numId w:val="7"/>
        </w:numPr>
      </w:pPr>
      <w:r>
        <w:t>Intel I5 CPU</w:t>
      </w:r>
    </w:p>
    <w:p w14:paraId="62B4BFD8" w14:textId="47C6D508" w:rsidR="0018389D" w:rsidRDefault="0018389D" w:rsidP="0018389D">
      <w:pPr>
        <w:pStyle w:val="ListParagraph"/>
        <w:numPr>
          <w:ilvl w:val="1"/>
          <w:numId w:val="7"/>
        </w:numPr>
      </w:pPr>
      <w:r>
        <w:t>8 Gb RAM</w:t>
      </w:r>
    </w:p>
    <w:p w14:paraId="31E76CB3" w14:textId="274E9F4D" w:rsidR="0018389D" w:rsidRDefault="0018389D" w:rsidP="0018389D">
      <w:pPr>
        <w:pStyle w:val="ListParagraph"/>
        <w:numPr>
          <w:ilvl w:val="1"/>
          <w:numId w:val="7"/>
        </w:numPr>
      </w:pPr>
      <w:r>
        <w:t>1Tb storage (HDD/SSD)</w:t>
      </w:r>
    </w:p>
    <w:p w14:paraId="0E421BCD" w14:textId="63314E56" w:rsidR="0018389D" w:rsidRDefault="0018389D" w:rsidP="0018389D">
      <w:pPr>
        <w:pStyle w:val="ListParagraph"/>
        <w:numPr>
          <w:ilvl w:val="1"/>
          <w:numId w:val="7"/>
        </w:numPr>
      </w:pPr>
      <w:r>
        <w:t>Fast network connection hardware (WiFi/Cable)</w:t>
      </w:r>
    </w:p>
    <w:p w14:paraId="759722F7" w14:textId="2753B808" w:rsidR="0018389D" w:rsidRDefault="0018389D" w:rsidP="0018389D">
      <w:pPr>
        <w:pStyle w:val="ListParagraph"/>
        <w:numPr>
          <w:ilvl w:val="0"/>
          <w:numId w:val="7"/>
        </w:numPr>
      </w:pPr>
      <w:r>
        <w:t>Operating system:</w:t>
      </w:r>
    </w:p>
    <w:p w14:paraId="51C7E50B" w14:textId="3A5AE793" w:rsidR="0018389D" w:rsidRDefault="0018389D" w:rsidP="0018389D">
      <w:pPr>
        <w:pStyle w:val="ListParagraph"/>
        <w:numPr>
          <w:ilvl w:val="1"/>
          <w:numId w:val="7"/>
        </w:numPr>
      </w:pPr>
      <w:r>
        <w:t>Linux – Fedora v34+</w:t>
      </w:r>
    </w:p>
    <w:p w14:paraId="4C72CAE4" w14:textId="4AF01562" w:rsidR="0018389D" w:rsidRDefault="0018389D" w:rsidP="0018389D">
      <w:pPr>
        <w:pStyle w:val="ListParagraph"/>
        <w:numPr>
          <w:ilvl w:val="0"/>
          <w:numId w:val="7"/>
        </w:numPr>
      </w:pPr>
      <w:r>
        <w:t>Software:</w:t>
      </w:r>
    </w:p>
    <w:p w14:paraId="77712D0F" w14:textId="7BAECAA1" w:rsidR="0018389D" w:rsidRDefault="0018389D" w:rsidP="0018389D">
      <w:pPr>
        <w:pStyle w:val="ListParagraph"/>
        <w:numPr>
          <w:ilvl w:val="1"/>
          <w:numId w:val="7"/>
        </w:numPr>
      </w:pPr>
      <w:r>
        <w:t>Apache v9+</w:t>
      </w:r>
    </w:p>
    <w:p w14:paraId="7BA075E0" w14:textId="331EDEAC" w:rsidR="0018389D" w:rsidRDefault="0018389D" w:rsidP="0018389D">
      <w:pPr>
        <w:pStyle w:val="ListParagraph"/>
        <w:numPr>
          <w:ilvl w:val="1"/>
          <w:numId w:val="7"/>
        </w:numPr>
      </w:pPr>
      <w:r>
        <w:t>PHP v8+</w:t>
      </w:r>
    </w:p>
    <w:p w14:paraId="42512C19" w14:textId="77777777" w:rsidR="0018389D" w:rsidRDefault="0018389D" w:rsidP="0018389D"/>
    <w:p w14:paraId="781B1985" w14:textId="42AF017F" w:rsidR="00C46E4C" w:rsidRDefault="00C46E4C" w:rsidP="00894638"/>
    <w:p w14:paraId="4ED93A7B" w14:textId="73C9FA64" w:rsidR="00C46E4C" w:rsidRDefault="00C46E4C" w:rsidP="00DA4DD6">
      <w:pPr>
        <w:rPr>
          <w:rFonts w:eastAsiaTheme="majorEastAsia"/>
        </w:rPr>
      </w:pPr>
      <w:r>
        <w:br w:type="page"/>
      </w:r>
    </w:p>
    <w:p w14:paraId="2697B488" w14:textId="13A1D388" w:rsidR="00C46E4C" w:rsidRDefault="00C46E4C" w:rsidP="00C46E4C">
      <w:pPr>
        <w:pStyle w:val="Heading2"/>
      </w:pPr>
      <w:r>
        <w:lastRenderedPageBreak/>
        <w:t>The data storage design</w:t>
      </w:r>
    </w:p>
    <w:p w14:paraId="27EABFBA" w14:textId="77777777" w:rsidR="00C46E4C" w:rsidRDefault="00C46E4C" w:rsidP="00894638"/>
    <w:p w14:paraId="22B3E705" w14:textId="0F71F9F1" w:rsidR="00894638" w:rsidRDefault="00A2107F" w:rsidP="00A2107F">
      <w:pPr>
        <w:pStyle w:val="ListParagraph"/>
        <w:numPr>
          <w:ilvl w:val="0"/>
          <w:numId w:val="8"/>
        </w:numPr>
      </w:pPr>
      <w:r>
        <w:t>Database: Human</w:t>
      </w:r>
      <w:r w:rsidR="00761090">
        <w:t xml:space="preserve"> </w:t>
      </w:r>
      <w:r>
        <w:t>Resources</w:t>
      </w:r>
    </w:p>
    <w:p w14:paraId="6B8444AE" w14:textId="58F221CE" w:rsidR="00A2107F" w:rsidRDefault="00A2107F" w:rsidP="00A2107F">
      <w:pPr>
        <w:pStyle w:val="ListParagraph"/>
        <w:numPr>
          <w:ilvl w:val="1"/>
          <w:numId w:val="8"/>
        </w:numPr>
      </w:pPr>
      <w:r>
        <w:t>Table: Users</w:t>
      </w:r>
    </w:p>
    <w:p w14:paraId="5C07BC44" w14:textId="4C41FC6F" w:rsidR="00A2107F" w:rsidRDefault="00A2107F" w:rsidP="00A2107F">
      <w:pPr>
        <w:pStyle w:val="ListParagraph"/>
        <w:numPr>
          <w:ilvl w:val="2"/>
          <w:numId w:val="8"/>
        </w:numPr>
      </w:pPr>
      <w:r>
        <w:t>Fields:</w:t>
      </w:r>
    </w:p>
    <w:p w14:paraId="1A7E0BFD" w14:textId="01508D0D" w:rsidR="00A2107F" w:rsidRDefault="00A2107F" w:rsidP="00A2107F">
      <w:pPr>
        <w:pStyle w:val="ListParagraph"/>
        <w:numPr>
          <w:ilvl w:val="3"/>
          <w:numId w:val="8"/>
        </w:numPr>
      </w:pPr>
      <w:r>
        <w:t>Id: integer, auto increment</w:t>
      </w:r>
    </w:p>
    <w:p w14:paraId="0AA090ED" w14:textId="2DD37435" w:rsidR="00A2107F" w:rsidRDefault="00A2107F" w:rsidP="00A2107F">
      <w:pPr>
        <w:pStyle w:val="ListParagraph"/>
        <w:numPr>
          <w:ilvl w:val="3"/>
          <w:numId w:val="8"/>
        </w:numPr>
      </w:pPr>
      <w:r>
        <w:t>LastName: string, 30 characters</w:t>
      </w:r>
    </w:p>
    <w:p w14:paraId="241DDF49" w14:textId="351A3CC2" w:rsidR="00A2107F" w:rsidRDefault="00A2107F" w:rsidP="00A2107F">
      <w:pPr>
        <w:pStyle w:val="ListParagraph"/>
        <w:numPr>
          <w:ilvl w:val="3"/>
          <w:numId w:val="8"/>
        </w:numPr>
      </w:pPr>
      <w:r>
        <w:t>FirstName: string, 30 characters</w:t>
      </w:r>
    </w:p>
    <w:p w14:paraId="4A99BA7D" w14:textId="3370E9EC" w:rsidR="00A2107F" w:rsidRDefault="00A2107F" w:rsidP="00A2107F">
      <w:pPr>
        <w:pStyle w:val="ListParagraph"/>
        <w:numPr>
          <w:ilvl w:val="3"/>
          <w:numId w:val="8"/>
        </w:numPr>
      </w:pPr>
      <w:r>
        <w:t>Email: string, 60 characters</w:t>
      </w:r>
    </w:p>
    <w:p w14:paraId="0DCABF21" w14:textId="06DA9AE5" w:rsidR="00A2107F" w:rsidRDefault="00A2107F" w:rsidP="00A2107F">
      <w:pPr>
        <w:pStyle w:val="ListParagraph"/>
        <w:numPr>
          <w:ilvl w:val="2"/>
          <w:numId w:val="8"/>
        </w:numPr>
      </w:pPr>
      <w:r>
        <w:t>Indexes:</w:t>
      </w:r>
    </w:p>
    <w:p w14:paraId="0B750103" w14:textId="381EF3F7" w:rsidR="00A2107F" w:rsidRDefault="00A2107F" w:rsidP="00A2107F">
      <w:pPr>
        <w:pStyle w:val="ListParagraph"/>
        <w:numPr>
          <w:ilvl w:val="3"/>
          <w:numId w:val="8"/>
        </w:numPr>
      </w:pPr>
      <w:r>
        <w:t xml:space="preserve">ID_index: </w:t>
      </w:r>
      <w:r>
        <w:t>unique, primary key</w:t>
      </w:r>
    </w:p>
    <w:p w14:paraId="59670BDF" w14:textId="16822E03" w:rsidR="00A2107F" w:rsidRDefault="00A2107F" w:rsidP="00A2107F">
      <w:pPr>
        <w:pStyle w:val="ListParagraph"/>
        <w:numPr>
          <w:ilvl w:val="3"/>
          <w:numId w:val="8"/>
        </w:numPr>
      </w:pPr>
      <w:r>
        <w:t>Name_index: LastName (asc), FirstName (asc)</w:t>
      </w:r>
    </w:p>
    <w:p w14:paraId="1B2BF66B" w14:textId="77777777" w:rsidR="00A2107F" w:rsidRDefault="00A2107F" w:rsidP="00A2107F"/>
    <w:p w14:paraId="52E72410" w14:textId="085F4E7C" w:rsidR="00894638" w:rsidRDefault="00894638">
      <w:r>
        <w:br w:type="page"/>
      </w:r>
    </w:p>
    <w:p w14:paraId="46E386AE" w14:textId="4EB0D8A1" w:rsidR="008077EF" w:rsidRDefault="008C444D" w:rsidP="00146757">
      <w:pPr>
        <w:pStyle w:val="Heading1"/>
      </w:pPr>
      <w:r>
        <w:lastRenderedPageBreak/>
        <w:t>Run Website</w:t>
      </w:r>
      <w:bookmarkEnd w:id="2"/>
    </w:p>
    <w:p w14:paraId="21B2A3E5" w14:textId="7BBE4DF4" w:rsidR="007F50F8" w:rsidRDefault="007F50F8" w:rsidP="007F50F8"/>
    <w:p w14:paraId="007E8DC9" w14:textId="19B7BA3E" w:rsidR="00D73ECE" w:rsidRDefault="00D73ECE" w:rsidP="00D73ECE">
      <w:pPr>
        <w:pStyle w:val="Caption"/>
        <w:keepNext/>
      </w:pPr>
      <w:bookmarkStart w:id="3" w:name="_Toc81307444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: </w:t>
      </w:r>
      <w:r w:rsidR="00331E3D">
        <w:t>Test</w:t>
      </w:r>
      <w:r>
        <w:t xml:space="preserve"> results</w:t>
      </w:r>
      <w:bookmarkEnd w:id="3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122B36" w14:paraId="09C2821C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344752" w14:textId="350728D2" w:rsidR="00122B36" w:rsidRDefault="00122B36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4EA10DA6" w14:textId="325CD744" w:rsidR="00122B36" w:rsidRDefault="00331E3D" w:rsidP="00B97BF6">
            <w:r>
              <w:t>Home page</w:t>
            </w:r>
          </w:p>
        </w:tc>
        <w:tc>
          <w:tcPr>
            <w:tcW w:w="2268" w:type="dxa"/>
          </w:tcPr>
          <w:p w14:paraId="139572B2" w14:textId="43C67FEF" w:rsidR="00122B36" w:rsidRDefault="00331E3D" w:rsidP="00B97BF6">
            <w:r>
              <w:t>Display Home page</w:t>
            </w:r>
          </w:p>
        </w:tc>
        <w:tc>
          <w:tcPr>
            <w:tcW w:w="1701" w:type="dxa"/>
          </w:tcPr>
          <w:p w14:paraId="675DE4E3" w14:textId="3847B923" w:rsidR="00122B36" w:rsidRDefault="00122B36" w:rsidP="00B97BF6">
            <w:r>
              <w:t>As expected</w:t>
            </w:r>
          </w:p>
        </w:tc>
        <w:tc>
          <w:tcPr>
            <w:tcW w:w="1584" w:type="dxa"/>
          </w:tcPr>
          <w:p w14:paraId="1822CA95" w14:textId="206C1FBA" w:rsidR="00245755" w:rsidRDefault="00122B36" w:rsidP="00331E3D">
            <w:r>
              <w:t xml:space="preserve">Figure </w:t>
            </w:r>
            <w:r w:rsidR="00331E3D">
              <w:t>6</w:t>
            </w:r>
          </w:p>
        </w:tc>
      </w:tr>
      <w:tr w:rsidR="00245755" w14:paraId="0569339F" w14:textId="77777777" w:rsidTr="00422E2C">
        <w:tc>
          <w:tcPr>
            <w:tcW w:w="850" w:type="dxa"/>
          </w:tcPr>
          <w:p w14:paraId="6DECB78E" w14:textId="5C03BC0E" w:rsidR="00245755" w:rsidRDefault="00245755" w:rsidP="00B97BF6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D4AA92A" w14:textId="2DAB130C" w:rsidR="00245755" w:rsidRDefault="00331E3D" w:rsidP="00B97BF6">
            <w:r>
              <w:t>Add User page</w:t>
            </w:r>
          </w:p>
        </w:tc>
        <w:tc>
          <w:tcPr>
            <w:tcW w:w="2268" w:type="dxa"/>
          </w:tcPr>
          <w:p w14:paraId="24487D5C" w14:textId="7052DD8B" w:rsidR="00245755" w:rsidRDefault="00245755" w:rsidP="00B97BF6">
            <w:r>
              <w:t xml:space="preserve">Display </w:t>
            </w:r>
            <w:r w:rsidR="00331E3D">
              <w:t>Add User</w:t>
            </w:r>
            <w:r>
              <w:t xml:space="preserve"> page</w:t>
            </w:r>
          </w:p>
        </w:tc>
        <w:tc>
          <w:tcPr>
            <w:tcW w:w="1701" w:type="dxa"/>
          </w:tcPr>
          <w:p w14:paraId="0BFE08BE" w14:textId="12CA177A" w:rsidR="00245755" w:rsidRDefault="00245755" w:rsidP="00B97BF6">
            <w:r>
              <w:t>As expected</w:t>
            </w:r>
          </w:p>
        </w:tc>
        <w:tc>
          <w:tcPr>
            <w:tcW w:w="1584" w:type="dxa"/>
          </w:tcPr>
          <w:p w14:paraId="43014836" w14:textId="3E1962A7" w:rsidR="00245755" w:rsidRDefault="00245755" w:rsidP="008C444D">
            <w:r>
              <w:t xml:space="preserve">Figure </w:t>
            </w:r>
            <w:r w:rsidR="00331E3D">
              <w:t>7</w:t>
            </w:r>
          </w:p>
          <w:p w14:paraId="2BA21E17" w14:textId="3406036D" w:rsidR="00245755" w:rsidRDefault="00245755" w:rsidP="008C444D">
            <w:r>
              <w:t xml:space="preserve">Figure </w:t>
            </w:r>
            <w:r w:rsidR="00331E3D">
              <w:t>8</w:t>
            </w:r>
          </w:p>
        </w:tc>
      </w:tr>
      <w:tr w:rsidR="006A12C0" w14:paraId="019A739D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0E3CD05" w14:textId="25037A08" w:rsidR="006A12C0" w:rsidRDefault="00684B79" w:rsidP="00B97BF6">
            <w:pPr>
              <w:jc w:val="center"/>
            </w:pPr>
            <w:bookmarkStart w:id="4" w:name="_Hlk81402649"/>
            <w:r>
              <w:t>#</w:t>
            </w:r>
            <w:r w:rsidR="00245755">
              <w:t>3</w:t>
            </w:r>
          </w:p>
        </w:tc>
        <w:tc>
          <w:tcPr>
            <w:tcW w:w="2547" w:type="dxa"/>
          </w:tcPr>
          <w:p w14:paraId="1E3D1BF3" w14:textId="7B823B5E" w:rsidR="006A12C0" w:rsidRDefault="00331E3D" w:rsidP="00B97BF6">
            <w:r>
              <w:t>Add new user:</w:t>
            </w:r>
            <w:r>
              <w:br/>
              <w:t xml:space="preserve">John Mills, </w:t>
            </w:r>
            <w:r w:rsidR="00EB0868">
              <w:br/>
            </w:r>
            <w:r>
              <w:t>jmills</w:t>
            </w:r>
            <w:r w:rsidR="00EB0868">
              <w:t>@gmail.com</w:t>
            </w:r>
          </w:p>
        </w:tc>
        <w:tc>
          <w:tcPr>
            <w:tcW w:w="2268" w:type="dxa"/>
          </w:tcPr>
          <w:p w14:paraId="2965F8AB" w14:textId="051E6852" w:rsidR="006A12C0" w:rsidRDefault="00EB0868" w:rsidP="00B97BF6">
            <w:r>
              <w:t>New user added</w:t>
            </w:r>
          </w:p>
        </w:tc>
        <w:tc>
          <w:tcPr>
            <w:tcW w:w="1701" w:type="dxa"/>
          </w:tcPr>
          <w:p w14:paraId="48018539" w14:textId="21CFA298" w:rsidR="006A12C0" w:rsidRDefault="00684B79" w:rsidP="00B97BF6">
            <w:r>
              <w:t>As expected</w:t>
            </w:r>
          </w:p>
        </w:tc>
        <w:tc>
          <w:tcPr>
            <w:tcW w:w="1584" w:type="dxa"/>
          </w:tcPr>
          <w:p w14:paraId="3709F7B4" w14:textId="396347BD" w:rsidR="006A12C0" w:rsidRDefault="00684B79" w:rsidP="008C444D">
            <w:r>
              <w:t xml:space="preserve">Figure </w:t>
            </w:r>
            <w:r w:rsidR="00EB0868">
              <w:t>9</w:t>
            </w:r>
          </w:p>
          <w:p w14:paraId="7D60B205" w14:textId="0E336E6D" w:rsidR="00684B79" w:rsidRDefault="002C0219" w:rsidP="00643D4A">
            <w:r>
              <w:t xml:space="preserve">Figure </w:t>
            </w:r>
            <w:r w:rsidR="00EB0868">
              <w:t>10</w:t>
            </w:r>
          </w:p>
        </w:tc>
      </w:tr>
      <w:tr w:rsidR="00EB0868" w14:paraId="237BE283" w14:textId="77777777" w:rsidTr="00422E2C">
        <w:tc>
          <w:tcPr>
            <w:tcW w:w="850" w:type="dxa"/>
          </w:tcPr>
          <w:p w14:paraId="61B3EBEF" w14:textId="3A7A7711" w:rsidR="00EB0868" w:rsidRDefault="00EB0868" w:rsidP="00B97BF6">
            <w:pPr>
              <w:jc w:val="center"/>
            </w:pPr>
            <w:r>
              <w:t>#4</w:t>
            </w:r>
          </w:p>
        </w:tc>
        <w:tc>
          <w:tcPr>
            <w:tcW w:w="2547" w:type="dxa"/>
          </w:tcPr>
          <w:p w14:paraId="35DC013D" w14:textId="77777777" w:rsidR="00EB0868" w:rsidRDefault="00EB0868" w:rsidP="00B97BF6">
            <w:r>
              <w:t>Add partial data:</w:t>
            </w:r>
          </w:p>
          <w:p w14:paraId="4E6F1A86" w14:textId="19F50848" w:rsidR="00EB0868" w:rsidRDefault="00EB0868" w:rsidP="00B97BF6">
            <w:r>
              <w:t>Greg Jones, no email</w:t>
            </w:r>
          </w:p>
        </w:tc>
        <w:tc>
          <w:tcPr>
            <w:tcW w:w="2268" w:type="dxa"/>
          </w:tcPr>
          <w:p w14:paraId="17595356" w14:textId="118F519C" w:rsidR="00EB0868" w:rsidRDefault="001C1A7C" w:rsidP="00B97BF6">
            <w:r>
              <w:t>Message</w:t>
            </w:r>
            <w:r w:rsidR="00EB0868">
              <w:t xml:space="preserve"> d</w:t>
            </w:r>
            <w:r>
              <w:t>isplayed,</w:t>
            </w:r>
            <w:r>
              <w:br/>
              <w:t>no record added</w:t>
            </w:r>
          </w:p>
        </w:tc>
        <w:tc>
          <w:tcPr>
            <w:tcW w:w="1701" w:type="dxa"/>
          </w:tcPr>
          <w:p w14:paraId="58DEB6C0" w14:textId="41805FDE" w:rsidR="00EB0868" w:rsidRDefault="001C1A7C" w:rsidP="00B97BF6">
            <w:r>
              <w:t>As Expected</w:t>
            </w:r>
          </w:p>
        </w:tc>
        <w:tc>
          <w:tcPr>
            <w:tcW w:w="1584" w:type="dxa"/>
          </w:tcPr>
          <w:p w14:paraId="73B18B3A" w14:textId="77777777" w:rsidR="00EB0868" w:rsidRDefault="001C1A7C" w:rsidP="008C444D">
            <w:r>
              <w:t>Figure 11</w:t>
            </w:r>
          </w:p>
          <w:p w14:paraId="4E43BDEF" w14:textId="77777777" w:rsidR="00357D2C" w:rsidRDefault="00357D2C" w:rsidP="008C444D">
            <w:r>
              <w:t>Figure 12</w:t>
            </w:r>
          </w:p>
          <w:p w14:paraId="7315B98A" w14:textId="510AD256" w:rsidR="00357D2C" w:rsidRDefault="00357D2C" w:rsidP="008C444D">
            <w:r>
              <w:t>Figure 13</w:t>
            </w:r>
          </w:p>
        </w:tc>
      </w:tr>
      <w:tr w:rsidR="00EB0868" w14:paraId="79952106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256BD9F2" w14:textId="1C6F0B24" w:rsidR="00EB0868" w:rsidRDefault="003316C6" w:rsidP="00B97BF6">
            <w:pPr>
              <w:jc w:val="center"/>
            </w:pPr>
            <w:r>
              <w:t>#5</w:t>
            </w:r>
          </w:p>
        </w:tc>
        <w:tc>
          <w:tcPr>
            <w:tcW w:w="2547" w:type="dxa"/>
          </w:tcPr>
          <w:p w14:paraId="3594EF75" w14:textId="6D23E3CA" w:rsidR="00EB0868" w:rsidRDefault="003316C6" w:rsidP="00B97BF6">
            <w:r>
              <w:t>Invalid email</w:t>
            </w:r>
          </w:p>
        </w:tc>
        <w:tc>
          <w:tcPr>
            <w:tcW w:w="2268" w:type="dxa"/>
          </w:tcPr>
          <w:p w14:paraId="4308BFFD" w14:textId="77777777" w:rsidR="00EB0868" w:rsidRDefault="003316C6" w:rsidP="00B97BF6">
            <w:r>
              <w:t>HTML 5 message,</w:t>
            </w:r>
          </w:p>
          <w:p w14:paraId="2DB32D7A" w14:textId="078F61EB" w:rsidR="003316C6" w:rsidRDefault="003316C6" w:rsidP="00B97BF6">
            <w:r>
              <w:t>No new record.</w:t>
            </w:r>
          </w:p>
        </w:tc>
        <w:tc>
          <w:tcPr>
            <w:tcW w:w="1701" w:type="dxa"/>
          </w:tcPr>
          <w:p w14:paraId="4DE47038" w14:textId="6D94B442" w:rsidR="00EB0868" w:rsidRDefault="003316C6" w:rsidP="00B97BF6">
            <w:r>
              <w:t>As Expected</w:t>
            </w:r>
          </w:p>
        </w:tc>
        <w:tc>
          <w:tcPr>
            <w:tcW w:w="1584" w:type="dxa"/>
          </w:tcPr>
          <w:p w14:paraId="2E1173AE" w14:textId="77777777" w:rsidR="00EB0868" w:rsidRDefault="003316C6" w:rsidP="008C444D">
            <w:r>
              <w:t>Figure 14</w:t>
            </w:r>
          </w:p>
          <w:p w14:paraId="040B3434" w14:textId="77777777" w:rsidR="003316C6" w:rsidRDefault="003316C6" w:rsidP="008C444D">
            <w:r>
              <w:t>Figure 15</w:t>
            </w:r>
          </w:p>
          <w:p w14:paraId="4FB1F873" w14:textId="711B68D5" w:rsidR="003316C6" w:rsidRDefault="003316C6" w:rsidP="008C444D">
            <w:r>
              <w:t>Figure 16</w:t>
            </w:r>
          </w:p>
        </w:tc>
      </w:tr>
      <w:tr w:rsidR="00EB0868" w14:paraId="232E7177" w14:textId="77777777" w:rsidTr="00422E2C">
        <w:tc>
          <w:tcPr>
            <w:tcW w:w="850" w:type="dxa"/>
          </w:tcPr>
          <w:p w14:paraId="6920EDCB" w14:textId="77777777" w:rsidR="00EB0868" w:rsidRDefault="00EB0868" w:rsidP="00B97BF6">
            <w:pPr>
              <w:jc w:val="center"/>
            </w:pPr>
          </w:p>
        </w:tc>
        <w:tc>
          <w:tcPr>
            <w:tcW w:w="2547" w:type="dxa"/>
          </w:tcPr>
          <w:p w14:paraId="2F4F8673" w14:textId="77777777" w:rsidR="00EB0868" w:rsidRDefault="00EB0868" w:rsidP="00B97BF6"/>
        </w:tc>
        <w:tc>
          <w:tcPr>
            <w:tcW w:w="2268" w:type="dxa"/>
          </w:tcPr>
          <w:p w14:paraId="18E5AD5E" w14:textId="77777777" w:rsidR="00EB0868" w:rsidRDefault="00EB0868" w:rsidP="00B97BF6"/>
        </w:tc>
        <w:tc>
          <w:tcPr>
            <w:tcW w:w="1701" w:type="dxa"/>
          </w:tcPr>
          <w:p w14:paraId="3E389C7B" w14:textId="77777777" w:rsidR="00EB0868" w:rsidRDefault="00EB0868" w:rsidP="00B97BF6"/>
        </w:tc>
        <w:tc>
          <w:tcPr>
            <w:tcW w:w="1584" w:type="dxa"/>
          </w:tcPr>
          <w:p w14:paraId="1CD7F067" w14:textId="77777777" w:rsidR="00EB0868" w:rsidRDefault="00EB0868" w:rsidP="008C444D"/>
        </w:tc>
      </w:tr>
      <w:bookmarkEnd w:id="4"/>
    </w:tbl>
    <w:p w14:paraId="5D464422" w14:textId="4E364D89" w:rsidR="000D5080" w:rsidRDefault="000D5080" w:rsidP="007F50F8"/>
    <w:p w14:paraId="05CC591C" w14:textId="77777777" w:rsidR="002C0219" w:rsidRDefault="00122B36" w:rsidP="002C0219">
      <w:pPr>
        <w:keepNext/>
      </w:pPr>
      <w:r>
        <w:rPr>
          <w:noProof/>
        </w:rPr>
        <w:drawing>
          <wp:inline distT="0" distB="0" distL="0" distR="0" wp14:anchorId="595D03EA" wp14:editId="1F571004">
            <wp:extent cx="5083200" cy="2829600"/>
            <wp:effectExtent l="19050" t="19050" r="22225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28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526B4" w14:textId="3A321FED" w:rsidR="00D538BD" w:rsidRDefault="002C0219" w:rsidP="002C0219">
      <w:pPr>
        <w:pStyle w:val="Caption"/>
      </w:pPr>
      <w:bookmarkStart w:id="5" w:name="_Toc81431312"/>
      <w:r>
        <w:t xml:space="preserve">Figure </w:t>
      </w:r>
      <w:fldSimple w:instr=" SEQ Figure \* ARABIC ">
        <w:r w:rsidR="003316C6">
          <w:rPr>
            <w:noProof/>
          </w:rPr>
          <w:t>6</w:t>
        </w:r>
      </w:fldSimple>
      <w:r>
        <w:t xml:space="preserve"> </w:t>
      </w:r>
      <w:r w:rsidR="00245755">
        <w:t>–</w:t>
      </w:r>
      <w:r>
        <w:t xml:space="preserve"> </w:t>
      </w:r>
      <w:bookmarkEnd w:id="5"/>
      <w:r w:rsidR="00331E3D">
        <w:t>Home page</w:t>
      </w:r>
    </w:p>
    <w:p w14:paraId="4098911D" w14:textId="77777777" w:rsidR="002C0219" w:rsidRDefault="006A12C0" w:rsidP="002C0219">
      <w:pPr>
        <w:keepNext/>
      </w:pPr>
      <w:r>
        <w:rPr>
          <w:noProof/>
        </w:rPr>
        <w:drawing>
          <wp:inline distT="0" distB="0" distL="0" distR="0" wp14:anchorId="10178E27" wp14:editId="6A0E2ADD">
            <wp:extent cx="5000400" cy="2782800"/>
            <wp:effectExtent l="19050" t="19050" r="1016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00" cy="278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F4414A" w14:textId="29308DAC" w:rsidR="006A12C0" w:rsidRDefault="002C0219" w:rsidP="002C0219">
      <w:pPr>
        <w:pStyle w:val="Caption"/>
      </w:pPr>
      <w:bookmarkStart w:id="6" w:name="_Toc81431313"/>
      <w:r>
        <w:t xml:space="preserve">Figure </w:t>
      </w:r>
      <w:fldSimple w:instr=" SEQ Figure \* ARABIC ">
        <w:r w:rsidR="003316C6">
          <w:rPr>
            <w:noProof/>
          </w:rPr>
          <w:t>7</w:t>
        </w:r>
      </w:fldSimple>
      <w:r>
        <w:t xml:space="preserve"> </w:t>
      </w:r>
      <w:r w:rsidR="00245755">
        <w:t>–</w:t>
      </w:r>
      <w:r>
        <w:t xml:space="preserve"> </w:t>
      </w:r>
      <w:bookmarkEnd w:id="6"/>
      <w:r w:rsidR="00331E3D">
        <w:t>Add User page - A</w:t>
      </w:r>
    </w:p>
    <w:p w14:paraId="7C93B66D" w14:textId="77777777" w:rsidR="002C0219" w:rsidRPr="00684B79" w:rsidRDefault="002C0219" w:rsidP="00684B79"/>
    <w:p w14:paraId="534CC3F3" w14:textId="77777777" w:rsidR="002C0219" w:rsidRDefault="006A12C0" w:rsidP="002C0219">
      <w:pPr>
        <w:keepNext/>
      </w:pPr>
      <w:r>
        <w:rPr>
          <w:noProof/>
        </w:rPr>
        <w:drawing>
          <wp:inline distT="0" distB="0" distL="0" distR="0" wp14:anchorId="359544BC" wp14:editId="60FFE967">
            <wp:extent cx="4910400" cy="2728800"/>
            <wp:effectExtent l="19050" t="19050" r="241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272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ED676" w14:textId="4DE469B0" w:rsidR="006A12C0" w:rsidRDefault="002C0219" w:rsidP="002C0219">
      <w:pPr>
        <w:pStyle w:val="Caption"/>
      </w:pPr>
      <w:bookmarkStart w:id="7" w:name="_Toc81431314"/>
      <w:r>
        <w:t xml:space="preserve">Figure </w:t>
      </w:r>
      <w:fldSimple w:instr=" SEQ Figure \* ARABIC ">
        <w:r w:rsidR="003316C6">
          <w:rPr>
            <w:noProof/>
          </w:rPr>
          <w:t>8</w:t>
        </w:r>
      </w:fldSimple>
      <w:r w:rsidRPr="00E862F5">
        <w:t xml:space="preserve"> </w:t>
      </w:r>
      <w:r w:rsidR="00245755">
        <w:t>–</w:t>
      </w:r>
      <w:r w:rsidRPr="00E862F5">
        <w:t xml:space="preserve"> </w:t>
      </w:r>
      <w:bookmarkEnd w:id="7"/>
      <w:r w:rsidR="00331E3D">
        <w:t xml:space="preserve">Add User page - </w:t>
      </w:r>
      <w:r w:rsidR="00331E3D">
        <w:t>B</w:t>
      </w:r>
    </w:p>
    <w:p w14:paraId="24582752" w14:textId="77777777" w:rsidR="002C0219" w:rsidRDefault="002C0219" w:rsidP="006A12C0">
      <w:pPr>
        <w:keepNext/>
      </w:pPr>
    </w:p>
    <w:p w14:paraId="5CA20A08" w14:textId="15381A5D" w:rsidR="006A12C0" w:rsidRDefault="006A12C0" w:rsidP="006A12C0">
      <w:pPr>
        <w:keepNext/>
      </w:pPr>
      <w:r>
        <w:rPr>
          <w:noProof/>
        </w:rPr>
        <w:drawing>
          <wp:inline distT="0" distB="0" distL="0" distR="0" wp14:anchorId="4D1F92F7" wp14:editId="1BBC21F1">
            <wp:extent cx="4892400" cy="2721600"/>
            <wp:effectExtent l="19050" t="19050" r="2286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00" cy="272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F5DF8" w14:textId="5D2CE284" w:rsidR="006A12C0" w:rsidRDefault="006A12C0" w:rsidP="006A12C0">
      <w:pPr>
        <w:pStyle w:val="Caption"/>
      </w:pPr>
      <w:bookmarkStart w:id="8" w:name="_Toc81431315"/>
      <w:r>
        <w:t xml:space="preserve">Figure </w:t>
      </w:r>
      <w:r w:rsidR="003316C6">
        <w:fldChar w:fldCharType="begin"/>
      </w:r>
      <w:r w:rsidR="003316C6">
        <w:instrText xml:space="preserve"> SEQ Figure \* ARABIC </w:instrText>
      </w:r>
      <w:r w:rsidR="003316C6">
        <w:fldChar w:fldCharType="separate"/>
      </w:r>
      <w:r w:rsidR="003316C6">
        <w:rPr>
          <w:noProof/>
        </w:rPr>
        <w:t>9</w:t>
      </w:r>
      <w:r w:rsidR="003316C6">
        <w:rPr>
          <w:noProof/>
        </w:rPr>
        <w:fldChar w:fldCharType="end"/>
      </w:r>
      <w:r w:rsidR="002C0219">
        <w:t xml:space="preserve"> </w:t>
      </w:r>
      <w:r w:rsidR="00EB0868">
        <w:t>–</w:t>
      </w:r>
      <w:r w:rsidR="002C0219">
        <w:t xml:space="preserve"> </w:t>
      </w:r>
      <w:bookmarkEnd w:id="8"/>
      <w:r w:rsidR="00EB0868">
        <w:t>Add user - A</w:t>
      </w:r>
    </w:p>
    <w:p w14:paraId="628E74A3" w14:textId="77777777" w:rsidR="00245755" w:rsidRDefault="00245755"/>
    <w:p w14:paraId="0CB99D5C" w14:textId="77777777" w:rsidR="00245755" w:rsidRDefault="00245755" w:rsidP="00245755">
      <w:pPr>
        <w:keepNext/>
      </w:pPr>
      <w:r>
        <w:rPr>
          <w:noProof/>
        </w:rPr>
        <w:lastRenderedPageBreak/>
        <w:drawing>
          <wp:inline distT="0" distB="0" distL="0" distR="0" wp14:anchorId="74350B15" wp14:editId="1B6ED838">
            <wp:extent cx="4932000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F977" w14:textId="289585F6" w:rsidR="00245755" w:rsidRDefault="00245755" w:rsidP="00245755">
      <w:pPr>
        <w:pStyle w:val="Caption"/>
      </w:pPr>
      <w:r>
        <w:t xml:space="preserve">Figure </w:t>
      </w:r>
      <w:r w:rsidR="003316C6">
        <w:fldChar w:fldCharType="begin"/>
      </w:r>
      <w:r w:rsidR="003316C6">
        <w:instrText xml:space="preserve"> SEQ Figure \* ARABIC </w:instrText>
      </w:r>
      <w:r w:rsidR="003316C6">
        <w:fldChar w:fldCharType="separate"/>
      </w:r>
      <w:r w:rsidR="003316C6">
        <w:rPr>
          <w:noProof/>
        </w:rPr>
        <w:t>10</w:t>
      </w:r>
      <w:r w:rsidR="003316C6">
        <w:rPr>
          <w:noProof/>
        </w:rPr>
        <w:fldChar w:fldCharType="end"/>
      </w:r>
      <w:r>
        <w:t xml:space="preserve"> </w:t>
      </w:r>
      <w:r w:rsidR="00EB0868">
        <w:t>–</w:t>
      </w:r>
      <w:r>
        <w:t xml:space="preserve"> </w:t>
      </w:r>
      <w:r w:rsidR="00EB0868">
        <w:t>Add user - B</w:t>
      </w:r>
    </w:p>
    <w:p w14:paraId="1C7CBC6D" w14:textId="77777777" w:rsidR="00245755" w:rsidRDefault="00245755"/>
    <w:p w14:paraId="3F46FBF5" w14:textId="77777777" w:rsidR="00245755" w:rsidRDefault="00245755" w:rsidP="00245755">
      <w:pPr>
        <w:keepNext/>
      </w:pPr>
      <w:r>
        <w:rPr>
          <w:noProof/>
        </w:rPr>
        <w:lastRenderedPageBreak/>
        <w:drawing>
          <wp:inline distT="0" distB="0" distL="0" distR="0" wp14:anchorId="7F9F95D3" wp14:editId="71D87DA6">
            <wp:extent cx="493200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472C" w14:textId="77595BEA" w:rsidR="00245755" w:rsidRDefault="00245755" w:rsidP="00245755">
      <w:pPr>
        <w:pStyle w:val="Caption"/>
      </w:pPr>
      <w:r>
        <w:t xml:space="preserve">Figure </w:t>
      </w:r>
      <w:r w:rsidR="003316C6">
        <w:fldChar w:fldCharType="begin"/>
      </w:r>
      <w:r w:rsidR="003316C6">
        <w:instrText xml:space="preserve"> SEQ Figure \* ARABIC </w:instrText>
      </w:r>
      <w:r w:rsidR="003316C6">
        <w:fldChar w:fldCharType="separate"/>
      </w:r>
      <w:r w:rsidR="003316C6">
        <w:rPr>
          <w:noProof/>
        </w:rPr>
        <w:t>11</w:t>
      </w:r>
      <w:r w:rsidR="003316C6">
        <w:rPr>
          <w:noProof/>
        </w:rPr>
        <w:fldChar w:fldCharType="end"/>
      </w:r>
      <w:r>
        <w:t xml:space="preserve"> - </w:t>
      </w:r>
      <w:r w:rsidR="00357D2C">
        <w:t xml:space="preserve">Partial entry - </w:t>
      </w:r>
      <w:r w:rsidR="00357D2C">
        <w:t>A</w:t>
      </w:r>
    </w:p>
    <w:p w14:paraId="55D3060D" w14:textId="195930DC" w:rsidR="00245755" w:rsidRDefault="00245755"/>
    <w:p w14:paraId="449901F5" w14:textId="77777777" w:rsidR="00357D2C" w:rsidRDefault="00357D2C" w:rsidP="00357D2C">
      <w:pPr>
        <w:keepNext/>
      </w:pPr>
      <w:r>
        <w:rPr>
          <w:noProof/>
        </w:rPr>
        <w:drawing>
          <wp:inline distT="0" distB="0" distL="0" distR="0" wp14:anchorId="39BCE2BB" wp14:editId="427A8EBC">
            <wp:extent cx="4932000" cy="2743200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1C9A" w14:textId="6FA5D436" w:rsidR="00357D2C" w:rsidRDefault="00357D2C" w:rsidP="00357D2C">
      <w:pPr>
        <w:pStyle w:val="Caption"/>
      </w:pPr>
      <w:r>
        <w:t xml:space="preserve">Figure </w:t>
      </w:r>
      <w:fldSimple w:instr=" SEQ Figure \* ARABIC ">
        <w:r w:rsidR="003316C6">
          <w:rPr>
            <w:noProof/>
          </w:rPr>
          <w:t>12</w:t>
        </w:r>
      </w:fldSimple>
      <w:r>
        <w:t xml:space="preserve"> - Partial entry - B</w:t>
      </w:r>
    </w:p>
    <w:p w14:paraId="63F8FC35" w14:textId="61F077D6" w:rsidR="00357D2C" w:rsidRDefault="00357D2C"/>
    <w:p w14:paraId="1CC731CE" w14:textId="77777777" w:rsidR="00357D2C" w:rsidRDefault="00357D2C" w:rsidP="00357D2C">
      <w:pPr>
        <w:keepNext/>
      </w:pPr>
      <w:r>
        <w:rPr>
          <w:noProof/>
        </w:rPr>
        <w:drawing>
          <wp:inline distT="0" distB="0" distL="0" distR="0" wp14:anchorId="6937E8EB" wp14:editId="22AC1A36">
            <wp:extent cx="4932000" cy="2743200"/>
            <wp:effectExtent l="0" t="0" r="254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2CE0" w14:textId="23255DFC" w:rsidR="00357D2C" w:rsidRDefault="00357D2C" w:rsidP="00357D2C">
      <w:pPr>
        <w:pStyle w:val="Caption"/>
      </w:pPr>
      <w:r>
        <w:t xml:space="preserve">Figure </w:t>
      </w:r>
      <w:fldSimple w:instr=" SEQ Figure \* ARABIC ">
        <w:r w:rsidR="003316C6">
          <w:rPr>
            <w:noProof/>
          </w:rPr>
          <w:t>13</w:t>
        </w:r>
      </w:fldSimple>
      <w:r>
        <w:t xml:space="preserve"> - Partial entry - C</w:t>
      </w:r>
    </w:p>
    <w:p w14:paraId="0DF697AE" w14:textId="4825B58B" w:rsidR="00357D2C" w:rsidRDefault="00357D2C"/>
    <w:p w14:paraId="300A60A2" w14:textId="77777777" w:rsidR="003316C6" w:rsidRDefault="003316C6" w:rsidP="003316C6">
      <w:pPr>
        <w:keepNext/>
      </w:pPr>
      <w:r>
        <w:rPr>
          <w:noProof/>
        </w:rPr>
        <w:drawing>
          <wp:inline distT="0" distB="0" distL="0" distR="0" wp14:anchorId="2E4585F0" wp14:editId="0D79212A">
            <wp:extent cx="4932000" cy="2743200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6C56" w14:textId="5DD98824" w:rsidR="00357D2C" w:rsidRDefault="003316C6" w:rsidP="003316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- Invalid email - A</w:t>
      </w:r>
    </w:p>
    <w:p w14:paraId="1349E9C6" w14:textId="159A103F" w:rsidR="00357D2C" w:rsidRDefault="00357D2C"/>
    <w:p w14:paraId="1CA6CD1B" w14:textId="77777777" w:rsidR="003316C6" w:rsidRDefault="003316C6" w:rsidP="003316C6">
      <w:pPr>
        <w:keepNext/>
      </w:pPr>
      <w:r>
        <w:rPr>
          <w:noProof/>
        </w:rPr>
        <w:drawing>
          <wp:inline distT="0" distB="0" distL="0" distR="0" wp14:anchorId="3C76ACDE" wp14:editId="4E815E8C">
            <wp:extent cx="4932000" cy="2743200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0705" w14:textId="770592FB" w:rsidR="00357D2C" w:rsidRDefault="003316C6" w:rsidP="003316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 w:rsidRPr="0014425D">
        <w:t xml:space="preserve"> - Invalid email - </w:t>
      </w:r>
      <w:r>
        <w:t>B</w:t>
      </w:r>
    </w:p>
    <w:p w14:paraId="207211AC" w14:textId="531CABE8" w:rsidR="00357D2C" w:rsidRDefault="00357D2C"/>
    <w:p w14:paraId="20332EDF" w14:textId="77777777" w:rsidR="003316C6" w:rsidRDefault="003316C6" w:rsidP="003316C6">
      <w:pPr>
        <w:keepNext/>
      </w:pPr>
      <w:r>
        <w:rPr>
          <w:noProof/>
        </w:rPr>
        <w:drawing>
          <wp:inline distT="0" distB="0" distL="0" distR="0" wp14:anchorId="73342BB4" wp14:editId="1C4493B9">
            <wp:extent cx="4932000" cy="274320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B482" w14:textId="35E0B8A8" w:rsidR="00357D2C" w:rsidRDefault="003316C6" w:rsidP="003316C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 w:rsidRPr="00E379FC">
        <w:t xml:space="preserve"> - Invalid email - </w:t>
      </w:r>
      <w:r>
        <w:t>C</w:t>
      </w:r>
    </w:p>
    <w:p w14:paraId="569B5BC9" w14:textId="211D1DE4" w:rsidR="00357D2C" w:rsidRDefault="00357D2C"/>
    <w:p w14:paraId="75106E92" w14:textId="126EC077" w:rsidR="00357D2C" w:rsidRDefault="00357D2C"/>
    <w:p w14:paraId="3DDA5E96" w14:textId="7D6B73A9" w:rsidR="00357D2C" w:rsidRDefault="00357D2C"/>
    <w:p w14:paraId="1E410C10" w14:textId="40788A6B" w:rsidR="00357D2C" w:rsidRDefault="00357D2C"/>
    <w:p w14:paraId="6B630515" w14:textId="50C6EB24" w:rsidR="00357D2C" w:rsidRDefault="00357D2C"/>
    <w:p w14:paraId="7A37AF4C" w14:textId="454CF40A" w:rsidR="00357D2C" w:rsidRDefault="00357D2C"/>
    <w:p w14:paraId="343B002C" w14:textId="568257F9" w:rsidR="00357D2C" w:rsidRDefault="00357D2C"/>
    <w:p w14:paraId="6175C9F1" w14:textId="77777777" w:rsidR="00357D2C" w:rsidRDefault="00357D2C"/>
    <w:p w14:paraId="6BB0B22D" w14:textId="5F623689" w:rsidR="008077EF" w:rsidRDefault="008077EF">
      <w:r>
        <w:br w:type="page"/>
      </w:r>
    </w:p>
    <w:bookmarkStart w:id="9" w:name="_Toc81431322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107240663"/>
        <w:docPartObj>
          <w:docPartGallery w:val="Bibliographies"/>
        </w:docPartObj>
      </w:sdtPr>
      <w:sdtEndPr/>
      <w:sdtContent>
        <w:p w14:paraId="6817B5FC" w14:textId="46360237" w:rsidR="00876F34" w:rsidRDefault="00876F34">
          <w:pPr>
            <w:pStyle w:val="Heading1"/>
          </w:pPr>
          <w:r>
            <w:t>References</w:t>
          </w:r>
          <w:bookmarkEnd w:id="9"/>
        </w:p>
        <w:sdt>
          <w:sdtPr>
            <w:id w:val="-573587230"/>
            <w:bibliography/>
          </w:sdtPr>
          <w:sdtEndPr/>
          <w:sdtContent>
            <w:p w14:paraId="27D12574" w14:textId="21326EFF" w:rsidR="00107048" w:rsidRDefault="00107048" w:rsidP="00107048">
              <w:pPr>
                <w:pStyle w:val="Bibliography"/>
                <w:ind w:left="720" w:hanging="720"/>
              </w:pPr>
            </w:p>
            <w:p w14:paraId="70AD8592" w14:textId="535E61EB" w:rsidR="00876F34" w:rsidRDefault="003316C6" w:rsidP="00876F34"/>
          </w:sdtContent>
        </w:sdt>
      </w:sdtContent>
    </w:sdt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29"/>
      <w:footerReference w:type="default" r:id="rId30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274A65E4" w:rsidR="00CD2B65" w:rsidRPr="00CD2B65" w:rsidRDefault="0053039C" w:rsidP="00CD2B65">
    <w:pPr>
      <w:pStyle w:val="Header"/>
    </w:pPr>
    <w:r>
      <w:t>Web Programming</w:t>
    </w:r>
    <w:r w:rsidR="00CD2B65">
      <w:tab/>
    </w:r>
    <w:r w:rsidR="00CD2B65">
      <w:tab/>
    </w:r>
    <w:r w:rsidR="00CD2B65" w:rsidRPr="00273709">
      <w:t>M198449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025B"/>
    <w:multiLevelType w:val="hybridMultilevel"/>
    <w:tmpl w:val="1C36CD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C3131"/>
    <w:multiLevelType w:val="hybridMultilevel"/>
    <w:tmpl w:val="B4C80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86BB4"/>
    <w:multiLevelType w:val="hybridMultilevel"/>
    <w:tmpl w:val="5408311E"/>
    <w:lvl w:ilvl="0" w:tplc="0C09000F">
      <w:start w:val="1"/>
      <w:numFmt w:val="decimal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7A35594"/>
    <w:multiLevelType w:val="hybridMultilevel"/>
    <w:tmpl w:val="2FAA0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5512D"/>
    <w:multiLevelType w:val="hybridMultilevel"/>
    <w:tmpl w:val="D5BAE5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7FA"/>
    <w:multiLevelType w:val="hybridMultilevel"/>
    <w:tmpl w:val="744262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A743B"/>
    <w:multiLevelType w:val="hybridMultilevel"/>
    <w:tmpl w:val="BD68B13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D6086"/>
    <w:multiLevelType w:val="hybridMultilevel"/>
    <w:tmpl w:val="6D7EFE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27992"/>
    <w:rsid w:val="000370D8"/>
    <w:rsid w:val="00043FB9"/>
    <w:rsid w:val="0006651F"/>
    <w:rsid w:val="000818D3"/>
    <w:rsid w:val="00086073"/>
    <w:rsid w:val="000B3351"/>
    <w:rsid w:val="000B6BA5"/>
    <w:rsid w:val="000C28A1"/>
    <w:rsid w:val="000D5080"/>
    <w:rsid w:val="00107048"/>
    <w:rsid w:val="00122B36"/>
    <w:rsid w:val="00133417"/>
    <w:rsid w:val="00146757"/>
    <w:rsid w:val="00171BDC"/>
    <w:rsid w:val="00174AD4"/>
    <w:rsid w:val="001800BC"/>
    <w:rsid w:val="0018389D"/>
    <w:rsid w:val="001C1A7C"/>
    <w:rsid w:val="001C1D03"/>
    <w:rsid w:val="001D3EE2"/>
    <w:rsid w:val="001D7AC0"/>
    <w:rsid w:val="001F1DCC"/>
    <w:rsid w:val="00210304"/>
    <w:rsid w:val="00233D7F"/>
    <w:rsid w:val="00245755"/>
    <w:rsid w:val="00245963"/>
    <w:rsid w:val="00251674"/>
    <w:rsid w:val="002678A1"/>
    <w:rsid w:val="00273709"/>
    <w:rsid w:val="00286E0A"/>
    <w:rsid w:val="0029633B"/>
    <w:rsid w:val="00297A1D"/>
    <w:rsid w:val="002B6CCA"/>
    <w:rsid w:val="002C0219"/>
    <w:rsid w:val="002C7CCF"/>
    <w:rsid w:val="002E6BD8"/>
    <w:rsid w:val="0030556D"/>
    <w:rsid w:val="003235DE"/>
    <w:rsid w:val="003316C6"/>
    <w:rsid w:val="00331E3D"/>
    <w:rsid w:val="0033203C"/>
    <w:rsid w:val="003401FB"/>
    <w:rsid w:val="00342B17"/>
    <w:rsid w:val="00357D2C"/>
    <w:rsid w:val="00364A20"/>
    <w:rsid w:val="00373704"/>
    <w:rsid w:val="003A215F"/>
    <w:rsid w:val="003A7940"/>
    <w:rsid w:val="003B155C"/>
    <w:rsid w:val="003F5FD0"/>
    <w:rsid w:val="003F7587"/>
    <w:rsid w:val="0041104F"/>
    <w:rsid w:val="00415361"/>
    <w:rsid w:val="00422E2C"/>
    <w:rsid w:val="004242F8"/>
    <w:rsid w:val="004426FB"/>
    <w:rsid w:val="0047096A"/>
    <w:rsid w:val="00481DAC"/>
    <w:rsid w:val="004C0852"/>
    <w:rsid w:val="004D1C94"/>
    <w:rsid w:val="004D7C80"/>
    <w:rsid w:val="004E6D67"/>
    <w:rsid w:val="004F56FB"/>
    <w:rsid w:val="00500717"/>
    <w:rsid w:val="0050711C"/>
    <w:rsid w:val="0053039C"/>
    <w:rsid w:val="005435F4"/>
    <w:rsid w:val="00553330"/>
    <w:rsid w:val="0057705C"/>
    <w:rsid w:val="00593F5A"/>
    <w:rsid w:val="005D5892"/>
    <w:rsid w:val="005E7EDF"/>
    <w:rsid w:val="00643D4A"/>
    <w:rsid w:val="00684B79"/>
    <w:rsid w:val="006A12C0"/>
    <w:rsid w:val="006A5308"/>
    <w:rsid w:val="006C6FD6"/>
    <w:rsid w:val="00707944"/>
    <w:rsid w:val="007358BC"/>
    <w:rsid w:val="00756720"/>
    <w:rsid w:val="007603E3"/>
    <w:rsid w:val="00761090"/>
    <w:rsid w:val="007854C4"/>
    <w:rsid w:val="007E3407"/>
    <w:rsid w:val="007F50F8"/>
    <w:rsid w:val="0080612A"/>
    <w:rsid w:val="008077EF"/>
    <w:rsid w:val="00872630"/>
    <w:rsid w:val="00875C17"/>
    <w:rsid w:val="00876F34"/>
    <w:rsid w:val="00894638"/>
    <w:rsid w:val="00897751"/>
    <w:rsid w:val="008A45E8"/>
    <w:rsid w:val="008A4BA8"/>
    <w:rsid w:val="008B2129"/>
    <w:rsid w:val="008C444D"/>
    <w:rsid w:val="009358EF"/>
    <w:rsid w:val="00963DBB"/>
    <w:rsid w:val="009774F1"/>
    <w:rsid w:val="009A2A92"/>
    <w:rsid w:val="009A419A"/>
    <w:rsid w:val="009D2C90"/>
    <w:rsid w:val="00A2107F"/>
    <w:rsid w:val="00A37237"/>
    <w:rsid w:val="00A415B5"/>
    <w:rsid w:val="00AB5299"/>
    <w:rsid w:val="00AC28EF"/>
    <w:rsid w:val="00AC2ED5"/>
    <w:rsid w:val="00AC71C8"/>
    <w:rsid w:val="00AE22F3"/>
    <w:rsid w:val="00AF203F"/>
    <w:rsid w:val="00B02522"/>
    <w:rsid w:val="00B52696"/>
    <w:rsid w:val="00B567C5"/>
    <w:rsid w:val="00B61107"/>
    <w:rsid w:val="00B76B7D"/>
    <w:rsid w:val="00B9089D"/>
    <w:rsid w:val="00B90A95"/>
    <w:rsid w:val="00B91222"/>
    <w:rsid w:val="00BB53D0"/>
    <w:rsid w:val="00C16B7C"/>
    <w:rsid w:val="00C22641"/>
    <w:rsid w:val="00C267AD"/>
    <w:rsid w:val="00C429FA"/>
    <w:rsid w:val="00C46E4C"/>
    <w:rsid w:val="00C52B20"/>
    <w:rsid w:val="00C72F0D"/>
    <w:rsid w:val="00C74670"/>
    <w:rsid w:val="00CA0B7C"/>
    <w:rsid w:val="00CC5289"/>
    <w:rsid w:val="00CD2B65"/>
    <w:rsid w:val="00CD5689"/>
    <w:rsid w:val="00CE00C3"/>
    <w:rsid w:val="00CF77DF"/>
    <w:rsid w:val="00D05E5A"/>
    <w:rsid w:val="00D120B4"/>
    <w:rsid w:val="00D121F5"/>
    <w:rsid w:val="00D34A03"/>
    <w:rsid w:val="00D538BD"/>
    <w:rsid w:val="00D60687"/>
    <w:rsid w:val="00D65632"/>
    <w:rsid w:val="00D66A0E"/>
    <w:rsid w:val="00D73ECE"/>
    <w:rsid w:val="00D750F7"/>
    <w:rsid w:val="00D80F44"/>
    <w:rsid w:val="00D946D7"/>
    <w:rsid w:val="00DA4DD6"/>
    <w:rsid w:val="00DC0D4B"/>
    <w:rsid w:val="00DD0D2C"/>
    <w:rsid w:val="00DE2139"/>
    <w:rsid w:val="00DE7FF8"/>
    <w:rsid w:val="00E02D2F"/>
    <w:rsid w:val="00E13E2A"/>
    <w:rsid w:val="00E324E0"/>
    <w:rsid w:val="00E44AD1"/>
    <w:rsid w:val="00E6677C"/>
    <w:rsid w:val="00EB0868"/>
    <w:rsid w:val="00EB6CFB"/>
    <w:rsid w:val="00EE6912"/>
    <w:rsid w:val="00F956D7"/>
    <w:rsid w:val="00F9702A"/>
    <w:rsid w:val="00FD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A215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876F34"/>
  </w:style>
  <w:style w:type="character" w:styleId="UnresolvedMention">
    <w:name w:val="Unresolved Mention"/>
    <w:basedOn w:val="DefaultParagraphFont"/>
    <w:uiPriority w:val="99"/>
    <w:semiHidden/>
    <w:unhideWhenUsed/>
    <w:rsid w:val="00332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Kir21</b:Tag>
    <b:SourceType>DocumentFromInternetSite</b:SourceType>
    <b:Guid>{CF9309D8-4BE5-4BD8-B042-68D4A164C309}</b:Guid>
    <b:Author>
      <b:Author>
        <b:NameList>
          <b:Person>
            <b:Last>Yusov</b:Last>
            <b:First>Kirill</b:First>
          </b:Person>
        </b:NameList>
      </b:Author>
    </b:Author>
    <b:Title>Software Requirements Specification Example and Guide</b:Title>
    <b:InternetSiteTitle>Jelvix</b:InternetSiteTitle>
    <b:Year>2021</b:Year>
    <b:Month>02</b:Month>
    <b:Day>22</b:Day>
    <b:URL>https://jelvix.com/blog/software-requirements-specification</b:URL>
    <b:RefOrder>1</b:RefOrder>
  </b:Source>
</b:Sources>
</file>

<file path=customXml/itemProps1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0056AE9-D6D1-4A52-BE54-2430326AC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2200</TotalTime>
  <Pages>18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84</cp:revision>
  <cp:lastPrinted>2020-07-13T13:21:00Z</cp:lastPrinted>
  <dcterms:created xsi:type="dcterms:W3CDTF">2021-08-15T04:56:00Z</dcterms:created>
  <dcterms:modified xsi:type="dcterms:W3CDTF">2021-09-08T09:41:00Z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